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554A" w:rsidRPr="008B5277" w:rsidRDefault="002554CD" w:rsidP="00C6554A">
      <w:pPr>
        <w:pStyle w:val="Fotoraf"/>
      </w:pPr>
      <w:r w:rsidRPr="008B5277">
        <w:rPr>
          <w:noProof/>
          <w:lang w:eastAsia="tr-TR"/>
        </w:rPr>
        <w:drawing>
          <wp:inline distT="0" distB="0" distL="0" distR="0" wp14:anchorId="0446AF6B" wp14:editId="26C45C9C">
            <wp:extent cx="3657600" cy="5486400"/>
            <wp:effectExtent l="0" t="0" r="0" b="0"/>
            <wp:docPr id="22" name="Resim 1" descr="Karanlık bir dağın zirvesinde beyaz buzla çevrili parlak mavi buz göl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48640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C6554A" w:rsidRDefault="00F57B49" w:rsidP="00C6554A">
      <w:pPr>
        <w:pStyle w:val="KonuBal"/>
      </w:pPr>
      <w:r>
        <w:t>GÖRSEL PROGRAMLAMA 2 FİNAL PROJESİ</w:t>
      </w:r>
    </w:p>
    <w:p w:rsidR="00C6554A" w:rsidRPr="00D5413C" w:rsidRDefault="00AD5288" w:rsidP="00C6554A">
      <w:pPr>
        <w:pStyle w:val="Altyaz"/>
      </w:pPr>
      <w:r>
        <w:t>OTOBÜS BİLETİ ALMA</w:t>
      </w:r>
      <w:r w:rsidR="00F57B49">
        <w:t xml:space="preserve"> PROJESİ (</w:t>
      </w:r>
      <w:r>
        <w:t xml:space="preserve">SQL </w:t>
      </w:r>
      <w:r w:rsidR="00F57B49">
        <w:t>VERİTABANI BAĞLANTILI)</w:t>
      </w:r>
    </w:p>
    <w:p w:rsidR="00C6554A" w:rsidRDefault="00CB4164" w:rsidP="00C6554A">
      <w:pPr>
        <w:pStyle w:val="letiimBilgileri"/>
      </w:pPr>
      <w:r>
        <w:rPr>
          <w:lang w:bidi="tr-TR"/>
        </w:rPr>
        <w:t>İREM KARAKAYA 1820030003 - UMUTCAN GÜNAL</w:t>
      </w:r>
      <w:r w:rsidR="00C6554A">
        <w:rPr>
          <w:lang w:bidi="tr-TR"/>
        </w:rPr>
        <w:t xml:space="preserve">| </w:t>
      </w:r>
      <w:r w:rsidR="0004758A">
        <w:t>1820030025</w:t>
      </w:r>
      <w:bookmarkStart w:id="0" w:name="_GoBack"/>
      <w:bookmarkEnd w:id="0"/>
      <w:r w:rsidR="00C6554A">
        <w:rPr>
          <w:lang w:bidi="tr-TR"/>
        </w:rPr>
        <w:br w:type="page"/>
      </w:r>
    </w:p>
    <w:p w:rsidR="00C6554A" w:rsidRDefault="00822D37" w:rsidP="00C6554A">
      <w:pPr>
        <w:pStyle w:val="Balk1"/>
      </w:pPr>
      <w:r>
        <w:lastRenderedPageBreak/>
        <w:t>Proje neyden oluşuyor?</w:t>
      </w:r>
    </w:p>
    <w:p w:rsidR="004B62FF" w:rsidRDefault="0022225E" w:rsidP="0022225E">
      <w:r>
        <w:t xml:space="preserve">Bu projede </w:t>
      </w:r>
      <w:r w:rsidR="000415F0">
        <w:t>Otobüs Bileti Alma</w:t>
      </w:r>
      <w:r>
        <w:t xml:space="preserve"> sistemi oluşturduk. </w:t>
      </w:r>
    </w:p>
    <w:p w:rsidR="00C6554A" w:rsidRDefault="0022225E" w:rsidP="0022225E">
      <w:r>
        <w:t>Bu sistemde</w:t>
      </w:r>
      <w:r w:rsidR="000415F0">
        <w:t xml:space="preserve"> ilk olarak karşımıza bir ana ekran sunuluyor bu ekrandan sisteme kayıt olabilir, kullanıcı girişi yapıp bilet alabilirsiniz, soru sorabilirsiniz</w:t>
      </w:r>
      <w:r>
        <w:t xml:space="preserve">, </w:t>
      </w:r>
      <w:proofErr w:type="spellStart"/>
      <w:r w:rsidR="000415F0">
        <w:t>admin</w:t>
      </w:r>
      <w:proofErr w:type="spellEnd"/>
      <w:r w:rsidR="000415F0">
        <w:t xml:space="preserve"> girişi yapabilirsiniz</w:t>
      </w:r>
      <w:r>
        <w:t xml:space="preserve">, </w:t>
      </w:r>
      <w:proofErr w:type="spellStart"/>
      <w:r w:rsidR="000415F0">
        <w:t>admin</w:t>
      </w:r>
      <w:proofErr w:type="spellEnd"/>
      <w:r w:rsidR="000415F0">
        <w:t xml:space="preserve"> olarak sorulara yanıt verebilir ve kullanıcıların bilgilerine erişebilirsiniz</w:t>
      </w:r>
      <w:r>
        <w:t>,</w:t>
      </w:r>
      <w:r w:rsidR="006376E0">
        <w:t xml:space="preserve"> kullanıcı</w:t>
      </w:r>
      <w:r>
        <w:t xml:space="preserve"> bilgilerine</w:t>
      </w:r>
      <w:r w:rsidR="004B62FF">
        <w:t xml:space="preserve"> ayrı ayrı formlardan ulaşabiliyoruz.</w:t>
      </w:r>
    </w:p>
    <w:p w:rsidR="004B62FF" w:rsidRDefault="004B62FF" w:rsidP="0022225E">
      <w:r>
        <w:t>Bir</w:t>
      </w:r>
      <w:r w:rsidR="00AD5288">
        <w:t xml:space="preserve"> SQL</w:t>
      </w:r>
      <w:r>
        <w:t xml:space="preserve"> </w:t>
      </w:r>
      <w:proofErr w:type="spellStart"/>
      <w:r>
        <w:t>veritabanı</w:t>
      </w:r>
      <w:proofErr w:type="spellEnd"/>
      <w:r>
        <w:t xml:space="preserve"> oluşturup hepsin</w:t>
      </w:r>
      <w:r w:rsidR="00EE15E2">
        <w:t xml:space="preserve">i tek bir </w:t>
      </w:r>
      <w:proofErr w:type="spellStart"/>
      <w:r w:rsidR="00EE15E2">
        <w:t>veritabanı</w:t>
      </w:r>
      <w:proofErr w:type="spellEnd"/>
      <w:r w:rsidR="00EE15E2">
        <w:t xml:space="preserve"> içinde </w:t>
      </w:r>
      <w:r>
        <w:t>ayrı tablolar</w:t>
      </w:r>
      <w:r w:rsidR="00403F56">
        <w:t xml:space="preserve"> </w:t>
      </w:r>
      <w:proofErr w:type="gramStart"/>
      <w:r w:rsidR="00403F56">
        <w:t xml:space="preserve">oluşturup </w:t>
      </w:r>
      <w:r>
        <w:t xml:space="preserve"> bağladık</w:t>
      </w:r>
      <w:proofErr w:type="gramEnd"/>
      <w:r>
        <w:t xml:space="preserve">. Altyapısı </w:t>
      </w:r>
      <w:r w:rsidR="00AD5288">
        <w:t>SQL SERVER</w:t>
      </w:r>
      <w:r>
        <w:t xml:space="preserve"> olacak şekilde.</w:t>
      </w:r>
    </w:p>
    <w:p w:rsidR="00A93DC9" w:rsidRDefault="00A93DC9" w:rsidP="0022225E">
      <w:r>
        <w:t>Projemizde kim ne yaptı?</w:t>
      </w:r>
    </w:p>
    <w:p w:rsidR="00A93DC9" w:rsidRDefault="00A93DC9" w:rsidP="0022225E">
      <w:r>
        <w:t>P</w:t>
      </w:r>
      <w:r w:rsidR="00E1785C">
        <w:t>r</w:t>
      </w:r>
      <w:r>
        <w:t xml:space="preserve">ojemizde tasarım, </w:t>
      </w:r>
      <w:proofErr w:type="spellStart"/>
      <w:r>
        <w:t>sql</w:t>
      </w:r>
      <w:proofErr w:type="spellEnd"/>
      <w:r>
        <w:t xml:space="preserve"> bağlantıları ve geri kalan bütün düzenlemeler, ayarlar eşit bir şekilde paylaşıldı. Her fikir birbirim</w:t>
      </w:r>
      <w:r w:rsidR="00CE2ED0">
        <w:t>i</w:t>
      </w:r>
      <w:r>
        <w:t xml:space="preserve">ze danışıldı. Sorunlar için çözüm yolu arandı. </w:t>
      </w:r>
    </w:p>
    <w:p w:rsidR="00C6554A" w:rsidRDefault="009D7E80" w:rsidP="00C6554A">
      <w:pPr>
        <w:pStyle w:val="Balk2"/>
      </w:pPr>
      <w:r>
        <w:t>PROJE ADIM AŞAMALARI</w:t>
      </w:r>
    </w:p>
    <w:p w:rsidR="009D7E80" w:rsidRDefault="0073663E" w:rsidP="009D7E80">
      <w:r>
        <w:t xml:space="preserve">Form1 </w:t>
      </w:r>
    </w:p>
    <w:p w:rsidR="0073663E" w:rsidRDefault="00D76DAF" w:rsidP="009D7E80">
      <w:r>
        <w:rPr>
          <w:noProof/>
          <w:lang w:eastAsia="tr-TR"/>
        </w:rPr>
        <w:drawing>
          <wp:inline distT="0" distB="0" distL="0" distR="0" wp14:anchorId="3B7EDA33" wp14:editId="60DE770D">
            <wp:extent cx="5274310" cy="3561080"/>
            <wp:effectExtent l="0" t="0" r="2540" b="127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393" w:rsidRDefault="001E0BFB" w:rsidP="009D7E80">
      <w:r>
        <w:rPr>
          <w:noProof/>
          <w:lang w:eastAsia="tr-TR"/>
        </w:rPr>
        <w:lastRenderedPageBreak/>
        <w:drawing>
          <wp:inline distT="0" distB="0" distL="0" distR="0" wp14:anchorId="5815E862" wp14:editId="5244AA62">
            <wp:extent cx="5162550" cy="5057775"/>
            <wp:effectExtent l="0" t="0" r="0" b="9525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05D" w:rsidRDefault="00AF105D" w:rsidP="009D7E80"/>
    <w:p w:rsidR="0073663E" w:rsidRDefault="0073663E" w:rsidP="009D7E80">
      <w:r>
        <w:t xml:space="preserve">İlk formumuzda bir </w:t>
      </w:r>
      <w:proofErr w:type="spellStart"/>
      <w:r w:rsidR="00D25B99">
        <w:t>anasayfa</w:t>
      </w:r>
      <w:proofErr w:type="spellEnd"/>
      <w:r w:rsidR="00D25B99">
        <w:t xml:space="preserve"> ekranı</w:t>
      </w:r>
      <w:r>
        <w:t xml:space="preserve"> </w:t>
      </w:r>
      <w:proofErr w:type="spellStart"/>
      <w:r>
        <w:t>oluşturuk</w:t>
      </w:r>
      <w:proofErr w:type="spellEnd"/>
      <w:r>
        <w:t>.</w:t>
      </w:r>
      <w:r w:rsidR="00D25B99">
        <w:t xml:space="preserve"> Kullanıcı sistemde nasıl ve neye giriş yapmak isterse menüden seçiyor</w:t>
      </w:r>
      <w:r>
        <w:t>.</w:t>
      </w:r>
      <w:r w:rsidR="00D25B99">
        <w:t xml:space="preserve"> </w:t>
      </w:r>
      <w:r w:rsidR="00BA1E31">
        <w:t>Ve o forma bağlanıyor.</w:t>
      </w:r>
    </w:p>
    <w:p w:rsidR="00AF105D" w:rsidRDefault="00822D37" w:rsidP="009D7E80">
      <w:r>
        <w:t>Form2</w:t>
      </w:r>
    </w:p>
    <w:p w:rsidR="00822D37" w:rsidRDefault="001E0BFB" w:rsidP="009D7E80">
      <w:r>
        <w:rPr>
          <w:noProof/>
          <w:lang w:eastAsia="tr-TR"/>
        </w:rPr>
        <w:lastRenderedPageBreak/>
        <w:drawing>
          <wp:inline distT="0" distB="0" distL="0" distR="0" wp14:anchorId="68DB3C2C" wp14:editId="5A511360">
            <wp:extent cx="5274310" cy="3465195"/>
            <wp:effectExtent l="0" t="0" r="2540" b="1905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D8A" w:rsidRDefault="008C36A2" w:rsidP="009D7E80">
      <w:r>
        <w:rPr>
          <w:noProof/>
          <w:lang w:eastAsia="tr-TR"/>
        </w:rPr>
        <w:drawing>
          <wp:inline distT="0" distB="0" distL="0" distR="0" wp14:anchorId="65A2C170" wp14:editId="541E1760">
            <wp:extent cx="5274310" cy="2893060"/>
            <wp:effectExtent l="0" t="0" r="2540" b="254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B8F" w:rsidRDefault="00564B8F" w:rsidP="009D7E80">
      <w:r>
        <w:rPr>
          <w:noProof/>
          <w:lang w:eastAsia="tr-TR"/>
        </w:rPr>
        <w:lastRenderedPageBreak/>
        <w:drawing>
          <wp:inline distT="0" distB="0" distL="0" distR="0" wp14:anchorId="595A2148" wp14:editId="47471ADC">
            <wp:extent cx="5219700" cy="520065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B8F" w:rsidRDefault="00564B8F" w:rsidP="009D7E80">
      <w:r>
        <w:rPr>
          <w:noProof/>
          <w:lang w:eastAsia="tr-TR"/>
        </w:rPr>
        <w:lastRenderedPageBreak/>
        <w:drawing>
          <wp:inline distT="0" distB="0" distL="0" distR="0" wp14:anchorId="7AADD923" wp14:editId="1A6B349C">
            <wp:extent cx="5048250" cy="5114925"/>
            <wp:effectExtent l="0" t="0" r="0" b="9525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B8F" w:rsidRDefault="00564B8F" w:rsidP="009D7E80">
      <w:r>
        <w:rPr>
          <w:noProof/>
          <w:lang w:eastAsia="tr-TR"/>
        </w:rPr>
        <w:lastRenderedPageBreak/>
        <w:drawing>
          <wp:inline distT="0" distB="0" distL="0" distR="0" wp14:anchorId="2149A489" wp14:editId="471778C6">
            <wp:extent cx="4552950" cy="5048250"/>
            <wp:effectExtent l="0" t="0" r="0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A8E" w:rsidRDefault="00623A8E" w:rsidP="009D7E80">
      <w:r>
        <w:t xml:space="preserve">Bu formda </w:t>
      </w:r>
      <w:r w:rsidR="00BA1E31">
        <w:t xml:space="preserve">kullanıcının sisteme kaydı yok ise kayıt oluyor ve </w:t>
      </w:r>
      <w:proofErr w:type="spellStart"/>
      <w:r w:rsidR="00BA1E31">
        <w:t>veritabanına</w:t>
      </w:r>
      <w:proofErr w:type="spellEnd"/>
      <w:r w:rsidR="00BA1E31">
        <w:t xml:space="preserve"> kaydediyoruz.</w:t>
      </w:r>
    </w:p>
    <w:p w:rsidR="00FC123E" w:rsidRDefault="00FC123E" w:rsidP="009D7E80"/>
    <w:p w:rsidR="00FC123E" w:rsidRDefault="00FC123E" w:rsidP="009D7E80"/>
    <w:p w:rsidR="00FC123E" w:rsidRDefault="00FC123E" w:rsidP="009D7E80"/>
    <w:p w:rsidR="00FC123E" w:rsidRDefault="00FC123E" w:rsidP="009D7E80"/>
    <w:p w:rsidR="00FC123E" w:rsidRPr="009D7E80" w:rsidRDefault="00FC123E" w:rsidP="009D7E80"/>
    <w:p w:rsidR="002C74C0" w:rsidRDefault="00186D8A" w:rsidP="009D7E80">
      <w:r>
        <w:t>Form3</w:t>
      </w:r>
    </w:p>
    <w:p w:rsidR="00186D8A" w:rsidRDefault="00B15E2F" w:rsidP="009D7E80">
      <w:r>
        <w:rPr>
          <w:noProof/>
          <w:lang w:eastAsia="tr-TR"/>
        </w:rPr>
        <w:lastRenderedPageBreak/>
        <w:drawing>
          <wp:inline distT="0" distB="0" distL="0" distR="0" wp14:anchorId="27EF0FBB" wp14:editId="616D5650">
            <wp:extent cx="5274310" cy="3227705"/>
            <wp:effectExtent l="0" t="0" r="2540" b="0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721" w:rsidRDefault="00B15E2F" w:rsidP="009D7E80">
      <w:r>
        <w:rPr>
          <w:noProof/>
          <w:lang w:eastAsia="tr-TR"/>
        </w:rPr>
        <w:drawing>
          <wp:inline distT="0" distB="0" distL="0" distR="0" wp14:anchorId="3BC9FDDD" wp14:editId="603A983F">
            <wp:extent cx="5274310" cy="2812415"/>
            <wp:effectExtent l="0" t="0" r="2540" b="6985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4AA" w:rsidRDefault="00B15E2F" w:rsidP="009D7E80">
      <w:r>
        <w:rPr>
          <w:noProof/>
          <w:lang w:eastAsia="tr-TR"/>
        </w:rPr>
        <w:lastRenderedPageBreak/>
        <w:drawing>
          <wp:inline distT="0" distB="0" distL="0" distR="0" wp14:anchorId="3CFFCFB6" wp14:editId="1E591AB2">
            <wp:extent cx="4191000" cy="4895850"/>
            <wp:effectExtent l="0" t="0" r="0" b="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E31" w:rsidRDefault="00BA1E31" w:rsidP="00BA1E31">
      <w:r>
        <w:t xml:space="preserve">Bu formumuzda bir kullanıcı giriş ekranı </w:t>
      </w:r>
      <w:proofErr w:type="spellStart"/>
      <w:r>
        <w:t>oluşturuk</w:t>
      </w:r>
      <w:proofErr w:type="spellEnd"/>
      <w:r>
        <w:t xml:space="preserve">. </w:t>
      </w:r>
      <w:proofErr w:type="spellStart"/>
      <w:r>
        <w:t>Veritabanında</w:t>
      </w:r>
      <w:proofErr w:type="spellEnd"/>
      <w:r>
        <w:t xml:space="preserve"> kayıtlı olan kullanıcıların kendi şifreleriyle sisteme girişini sağlıyoruz. Eğer yanlış girilirse diğer forma geçerken hata verdiriyoruz.</w:t>
      </w:r>
    </w:p>
    <w:p w:rsidR="00BA1E31" w:rsidRDefault="00BA1E31" w:rsidP="009D7E80"/>
    <w:p w:rsidR="00E154AA" w:rsidRDefault="00E154AA" w:rsidP="009D7E80">
      <w:r>
        <w:t>Form4</w:t>
      </w:r>
    </w:p>
    <w:p w:rsidR="00E154AA" w:rsidRDefault="00B15E2F" w:rsidP="009D7E80">
      <w:r>
        <w:rPr>
          <w:noProof/>
          <w:lang w:eastAsia="tr-TR"/>
        </w:rPr>
        <w:drawing>
          <wp:inline distT="0" distB="0" distL="0" distR="0" wp14:anchorId="2A54B546" wp14:editId="09407E18">
            <wp:extent cx="5274310" cy="3021330"/>
            <wp:effectExtent l="0" t="0" r="2540" b="7620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6D6" w:rsidRDefault="00B15E2F" w:rsidP="009D7E80">
      <w:r>
        <w:rPr>
          <w:noProof/>
          <w:lang w:eastAsia="tr-TR"/>
        </w:rPr>
        <w:lastRenderedPageBreak/>
        <w:drawing>
          <wp:inline distT="0" distB="0" distL="0" distR="0" wp14:anchorId="363C10CE" wp14:editId="2C3B3DE9">
            <wp:extent cx="5274310" cy="2754630"/>
            <wp:effectExtent l="0" t="0" r="2540" b="762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6D6" w:rsidRDefault="00B15E2F" w:rsidP="009D7E80">
      <w:r>
        <w:rPr>
          <w:noProof/>
          <w:lang w:eastAsia="tr-TR"/>
        </w:rPr>
        <w:drawing>
          <wp:inline distT="0" distB="0" distL="0" distR="0" wp14:anchorId="3A587E1A" wp14:editId="5A30AB42">
            <wp:extent cx="5274310" cy="2591435"/>
            <wp:effectExtent l="0" t="0" r="2540" b="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E31" w:rsidRDefault="00BA1E31" w:rsidP="009D7E80">
      <w:r>
        <w:t xml:space="preserve">Bu formumuzda kullanıcı girişini yaptıktan sonra kendi bilgilerine ulaşabiliyor ve güncelleyebiliyor. </w:t>
      </w:r>
      <w:proofErr w:type="spellStart"/>
      <w:r>
        <w:t>Openfiledialog</w:t>
      </w:r>
      <w:proofErr w:type="spellEnd"/>
      <w:r>
        <w:t xml:space="preserve"> sayesinde resmini ekleyebiliyor. Bilet satın almak istiyorsa diğer sayfaya geçini sağlıyor. </w:t>
      </w:r>
      <w:proofErr w:type="spellStart"/>
      <w:r>
        <w:t>Datagridview</w:t>
      </w:r>
      <w:proofErr w:type="spellEnd"/>
      <w:r>
        <w:t xml:space="preserve"> ile eğer önceden bir bilet almış ise o kayıtları getiriyoruz ve kullanıcı bunlara ulaşıyor. Eğer </w:t>
      </w:r>
      <w:proofErr w:type="spellStart"/>
      <w:r>
        <w:t>bi</w:t>
      </w:r>
      <w:proofErr w:type="spellEnd"/>
      <w:r>
        <w:t xml:space="preserve"> sorunu var ise soru sor butonuna tıklayıp onu maile yönlendiriyoruz. Ayrıca mail butonundan eğer önceki sorusuna cevap gelmiş ise ona ulaşıyoruz.</w:t>
      </w:r>
    </w:p>
    <w:p w:rsidR="00A33984" w:rsidRDefault="00A33984" w:rsidP="009D7E80"/>
    <w:p w:rsidR="00A33984" w:rsidRDefault="00A33984" w:rsidP="009D7E80"/>
    <w:p w:rsidR="00A33984" w:rsidRDefault="00A33984" w:rsidP="009D7E80"/>
    <w:p w:rsidR="00A33984" w:rsidRDefault="00A33984" w:rsidP="009D7E80"/>
    <w:p w:rsidR="00A33984" w:rsidRDefault="00A33984" w:rsidP="009D7E80"/>
    <w:p w:rsidR="00A33984" w:rsidRDefault="00A33984" w:rsidP="009D7E80"/>
    <w:p w:rsidR="00A33984" w:rsidRDefault="00A33984" w:rsidP="009D7E80"/>
    <w:p w:rsidR="00A33984" w:rsidRDefault="00A33984" w:rsidP="009D7E80"/>
    <w:p w:rsidR="00A33984" w:rsidRDefault="00A33984" w:rsidP="009D7E80"/>
    <w:p w:rsidR="00CD56D6" w:rsidRDefault="00CD56D6" w:rsidP="009D7E80">
      <w:r>
        <w:t>Form5</w:t>
      </w:r>
    </w:p>
    <w:p w:rsidR="00CD56D6" w:rsidRDefault="00B15E2F" w:rsidP="009D7E80">
      <w:r>
        <w:rPr>
          <w:noProof/>
          <w:lang w:eastAsia="tr-TR"/>
        </w:rPr>
        <w:drawing>
          <wp:inline distT="0" distB="0" distL="0" distR="0" wp14:anchorId="7D8E0C0F" wp14:editId="02023157">
            <wp:extent cx="4333875" cy="3009900"/>
            <wp:effectExtent l="0" t="0" r="9525" b="0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1D2" w:rsidRDefault="00B15E2F" w:rsidP="009D7E80">
      <w:r>
        <w:rPr>
          <w:noProof/>
          <w:lang w:eastAsia="tr-TR"/>
        </w:rPr>
        <w:drawing>
          <wp:inline distT="0" distB="0" distL="0" distR="0" wp14:anchorId="7FC36FDA" wp14:editId="44B8A06C">
            <wp:extent cx="4600575" cy="4933950"/>
            <wp:effectExtent l="0" t="0" r="9525" b="0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E2F" w:rsidRDefault="00B15E2F" w:rsidP="009D7E80">
      <w:r>
        <w:rPr>
          <w:noProof/>
          <w:lang w:eastAsia="tr-TR"/>
        </w:rPr>
        <w:lastRenderedPageBreak/>
        <w:drawing>
          <wp:inline distT="0" distB="0" distL="0" distR="0" wp14:anchorId="2B63B913" wp14:editId="4D652684">
            <wp:extent cx="4695825" cy="4981575"/>
            <wp:effectExtent l="0" t="0" r="9525" b="9525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E2F" w:rsidRDefault="00B15E2F" w:rsidP="009D7E80">
      <w:r>
        <w:rPr>
          <w:noProof/>
          <w:lang w:eastAsia="tr-TR"/>
        </w:rPr>
        <w:lastRenderedPageBreak/>
        <w:drawing>
          <wp:inline distT="0" distB="0" distL="0" distR="0" wp14:anchorId="48204DCF" wp14:editId="6B7E7B98">
            <wp:extent cx="4343400" cy="4838700"/>
            <wp:effectExtent l="0" t="0" r="0" b="0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936" w:rsidRDefault="00664936" w:rsidP="009D7E80">
      <w:r>
        <w:t xml:space="preserve">Bu formumuzda ise </w:t>
      </w:r>
      <w:proofErr w:type="spellStart"/>
      <w:r>
        <w:t>admin</w:t>
      </w:r>
      <w:proofErr w:type="spellEnd"/>
      <w:r>
        <w:t xml:space="preserve"> sisteme girişini yapıyor. Kullanıcı ve şifresini sabit olarak atadığımız </w:t>
      </w:r>
      <w:proofErr w:type="spellStart"/>
      <w:r>
        <w:t>adminin</w:t>
      </w:r>
      <w:proofErr w:type="spellEnd"/>
      <w:r>
        <w:t xml:space="preserve"> girişini farklı durumlara göre </w:t>
      </w:r>
      <w:proofErr w:type="spellStart"/>
      <w:r>
        <w:t>iflerle</w:t>
      </w:r>
      <w:proofErr w:type="spellEnd"/>
      <w:r>
        <w:t xml:space="preserve"> kontrol ettiriyoruz ve </w:t>
      </w:r>
      <w:proofErr w:type="spellStart"/>
      <w:proofErr w:type="gramStart"/>
      <w:r>
        <w:t>adminin</w:t>
      </w:r>
      <w:proofErr w:type="spellEnd"/>
      <w:r>
        <w:t xml:space="preserve">  sisteme</w:t>
      </w:r>
      <w:proofErr w:type="gramEnd"/>
      <w:r>
        <w:t xml:space="preserve"> girişini sağlıyoruz. </w:t>
      </w:r>
    </w:p>
    <w:p w:rsidR="004B7752" w:rsidRDefault="004B7752" w:rsidP="009D7E80"/>
    <w:p w:rsidR="004B7752" w:rsidRDefault="004B7752" w:rsidP="009D7E80"/>
    <w:p w:rsidR="004B7752" w:rsidRDefault="004B7752" w:rsidP="009D7E80"/>
    <w:p w:rsidR="004B7752" w:rsidRDefault="004B7752" w:rsidP="009D7E80"/>
    <w:p w:rsidR="00AF11D2" w:rsidRDefault="00B479F3" w:rsidP="009D7E80">
      <w:r>
        <w:t>Form6</w:t>
      </w:r>
    </w:p>
    <w:p w:rsidR="00B479F3" w:rsidRDefault="00B15E2F" w:rsidP="009D7E80">
      <w:r>
        <w:rPr>
          <w:noProof/>
          <w:lang w:eastAsia="tr-TR"/>
        </w:rPr>
        <w:lastRenderedPageBreak/>
        <w:drawing>
          <wp:inline distT="0" distB="0" distL="0" distR="0" wp14:anchorId="3E10BDA6" wp14:editId="5989E925">
            <wp:extent cx="5274310" cy="2963545"/>
            <wp:effectExtent l="0" t="0" r="2540" b="8255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9F3" w:rsidRDefault="00B15E2F" w:rsidP="009D7E80">
      <w:r>
        <w:rPr>
          <w:noProof/>
          <w:lang w:eastAsia="tr-TR"/>
        </w:rPr>
        <w:drawing>
          <wp:inline distT="0" distB="0" distL="0" distR="0" wp14:anchorId="1C1592DC" wp14:editId="3F7551B0">
            <wp:extent cx="5274310" cy="3079115"/>
            <wp:effectExtent l="0" t="0" r="2540" b="6985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52" w:rsidRDefault="00F40D52" w:rsidP="009D7E80">
      <w:proofErr w:type="spellStart"/>
      <w:r>
        <w:t>Sql</w:t>
      </w:r>
      <w:proofErr w:type="spellEnd"/>
      <w:r>
        <w:t xml:space="preserve"> bağlantımızı ayarlıyoruz. </w:t>
      </w:r>
      <w:r w:rsidR="003144BA">
        <w:t>Tabloyu çekiyoruz.</w:t>
      </w:r>
    </w:p>
    <w:p w:rsidR="006E59A9" w:rsidRDefault="00B15E2F" w:rsidP="009D7E80">
      <w:r>
        <w:rPr>
          <w:noProof/>
          <w:lang w:eastAsia="tr-TR"/>
        </w:rPr>
        <w:drawing>
          <wp:inline distT="0" distB="0" distL="0" distR="0" wp14:anchorId="68371385" wp14:editId="654815A1">
            <wp:extent cx="5274310" cy="2625725"/>
            <wp:effectExtent l="0" t="0" r="2540" b="3175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A9" w:rsidRDefault="00B15E2F" w:rsidP="009D7E80">
      <w:r>
        <w:rPr>
          <w:noProof/>
          <w:lang w:eastAsia="tr-TR"/>
        </w:rPr>
        <w:lastRenderedPageBreak/>
        <w:drawing>
          <wp:inline distT="0" distB="0" distL="0" distR="0" wp14:anchorId="66FE4219" wp14:editId="718D56AB">
            <wp:extent cx="5274310" cy="3312160"/>
            <wp:effectExtent l="0" t="0" r="2540" b="2540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A9" w:rsidRDefault="00B15E2F" w:rsidP="009D7E80">
      <w:r>
        <w:rPr>
          <w:noProof/>
          <w:lang w:eastAsia="tr-TR"/>
        </w:rPr>
        <w:drawing>
          <wp:inline distT="0" distB="0" distL="0" distR="0" wp14:anchorId="3C4021F0" wp14:editId="68C1ACD5">
            <wp:extent cx="5274310" cy="2562860"/>
            <wp:effectExtent l="0" t="0" r="2540" b="8890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A9" w:rsidRDefault="00B15E2F" w:rsidP="009D7E80">
      <w:r>
        <w:rPr>
          <w:noProof/>
          <w:lang w:eastAsia="tr-TR"/>
        </w:rPr>
        <w:lastRenderedPageBreak/>
        <w:drawing>
          <wp:inline distT="0" distB="0" distL="0" distR="0" wp14:anchorId="725FB7D2" wp14:editId="11034102">
            <wp:extent cx="4381500" cy="4953000"/>
            <wp:effectExtent l="0" t="0" r="0" b="0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752" w:rsidRDefault="004B7752" w:rsidP="009D7E80">
      <w:r>
        <w:t xml:space="preserve">Bu formda </w:t>
      </w:r>
      <w:proofErr w:type="spellStart"/>
      <w:r>
        <w:t>admin</w:t>
      </w:r>
      <w:proofErr w:type="spellEnd"/>
      <w:r>
        <w:t xml:space="preserve"> sisteme ulaşıyor. Bütün kullanıcıları ve bilgilerini görebiliyor bunları silebiliyor, güncelleyebiliyor, bilet aratabiliyor ve kullanıcılardan gelen mesajlara </w:t>
      </w:r>
      <w:r w:rsidR="00FC1F92">
        <w:t>sol üstteki butondan ulaşabiliyor.</w:t>
      </w:r>
    </w:p>
    <w:p w:rsidR="006E59A9" w:rsidRDefault="006E59A9" w:rsidP="009D7E80">
      <w:r>
        <w:t>Form7</w:t>
      </w:r>
    </w:p>
    <w:p w:rsidR="006E59A9" w:rsidRDefault="00B15E2F" w:rsidP="009D7E80">
      <w:r>
        <w:rPr>
          <w:noProof/>
          <w:lang w:eastAsia="tr-TR"/>
        </w:rPr>
        <w:drawing>
          <wp:inline distT="0" distB="0" distL="0" distR="0" wp14:anchorId="6B58EAE3" wp14:editId="5B54997E">
            <wp:extent cx="5274310" cy="2879090"/>
            <wp:effectExtent l="0" t="0" r="2540" b="0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FAB" w:rsidRDefault="00215D51" w:rsidP="009D7E80">
      <w:r>
        <w:rPr>
          <w:noProof/>
          <w:lang w:eastAsia="tr-TR"/>
        </w:rPr>
        <w:lastRenderedPageBreak/>
        <w:drawing>
          <wp:inline distT="0" distB="0" distL="0" distR="0" wp14:anchorId="4B5EB5DB" wp14:editId="662D674E">
            <wp:extent cx="5274310" cy="2832100"/>
            <wp:effectExtent l="0" t="0" r="2540" b="6350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FAB" w:rsidRDefault="00215D51" w:rsidP="009D7E80">
      <w:r>
        <w:rPr>
          <w:noProof/>
          <w:lang w:eastAsia="tr-TR"/>
        </w:rPr>
        <w:drawing>
          <wp:inline distT="0" distB="0" distL="0" distR="0" wp14:anchorId="620369FE" wp14:editId="7DC98925">
            <wp:extent cx="4962525" cy="4905375"/>
            <wp:effectExtent l="0" t="0" r="9525" b="9525"/>
            <wp:docPr id="56" name="Resi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FAB" w:rsidRDefault="00215D51" w:rsidP="009D7E80">
      <w:r>
        <w:rPr>
          <w:noProof/>
          <w:lang w:eastAsia="tr-TR"/>
        </w:rPr>
        <w:lastRenderedPageBreak/>
        <w:drawing>
          <wp:inline distT="0" distB="0" distL="0" distR="0" wp14:anchorId="0A159DE9" wp14:editId="2BA3138F">
            <wp:extent cx="5274310" cy="2921635"/>
            <wp:effectExtent l="0" t="0" r="2540" b="0"/>
            <wp:docPr id="57" name="Resi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D51" w:rsidRDefault="00215D51" w:rsidP="009D7E80">
      <w:r>
        <w:rPr>
          <w:noProof/>
          <w:lang w:eastAsia="tr-TR"/>
        </w:rPr>
        <w:drawing>
          <wp:inline distT="0" distB="0" distL="0" distR="0" wp14:anchorId="5D45F641" wp14:editId="6456C74E">
            <wp:extent cx="5274310" cy="3322320"/>
            <wp:effectExtent l="0" t="0" r="2540" b="0"/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286" w:rsidRDefault="00D23286" w:rsidP="009D7E80">
      <w:r>
        <w:t xml:space="preserve">Bu formumuzda kullanıcı kendi ekranından buraya ulaşıyor. İstediği kişiye </w:t>
      </w:r>
      <w:proofErr w:type="spellStart"/>
      <w:r>
        <w:t>şehire</w:t>
      </w:r>
      <w:proofErr w:type="spellEnd"/>
      <w:r>
        <w:t xml:space="preserve"> yaşa göre biletini alıyor. Ve bunu </w:t>
      </w:r>
      <w:proofErr w:type="spellStart"/>
      <w:r>
        <w:t>veritabanlarına</w:t>
      </w:r>
      <w:proofErr w:type="spellEnd"/>
      <w:r>
        <w:t xml:space="preserve"> kaydediliyor.</w:t>
      </w:r>
    </w:p>
    <w:p w:rsidR="00A33984" w:rsidRDefault="00A33984" w:rsidP="009D7E80"/>
    <w:p w:rsidR="00A33984" w:rsidRDefault="00A33984" w:rsidP="009D7E80"/>
    <w:p w:rsidR="00A33984" w:rsidRDefault="00A33984" w:rsidP="009D7E80"/>
    <w:p w:rsidR="005942C3" w:rsidRDefault="005942C3" w:rsidP="009D7E80">
      <w:r>
        <w:t>Form8</w:t>
      </w:r>
    </w:p>
    <w:p w:rsidR="005942C3" w:rsidRDefault="00215D51" w:rsidP="009D7E80">
      <w:r>
        <w:rPr>
          <w:noProof/>
          <w:lang w:eastAsia="tr-TR"/>
        </w:rPr>
        <w:lastRenderedPageBreak/>
        <w:drawing>
          <wp:inline distT="0" distB="0" distL="0" distR="0" wp14:anchorId="5784C49F" wp14:editId="6F663E39">
            <wp:extent cx="5274310" cy="2592070"/>
            <wp:effectExtent l="0" t="0" r="2540" b="0"/>
            <wp:docPr id="59" name="Resi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D51" w:rsidRDefault="00215D51" w:rsidP="009D7E80"/>
    <w:p w:rsidR="005942C3" w:rsidRDefault="00215D51" w:rsidP="009D7E80">
      <w:r>
        <w:rPr>
          <w:noProof/>
          <w:lang w:eastAsia="tr-TR"/>
        </w:rPr>
        <w:drawing>
          <wp:inline distT="0" distB="0" distL="0" distR="0" wp14:anchorId="074FB332" wp14:editId="3E127051">
            <wp:extent cx="5274310" cy="2780030"/>
            <wp:effectExtent l="0" t="0" r="2540" b="1270"/>
            <wp:docPr id="60" name="Resi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2C3" w:rsidRDefault="00215D51" w:rsidP="009D7E80">
      <w:r>
        <w:rPr>
          <w:noProof/>
          <w:lang w:eastAsia="tr-TR"/>
        </w:rPr>
        <w:drawing>
          <wp:inline distT="0" distB="0" distL="0" distR="0" wp14:anchorId="389FE48B" wp14:editId="507CDC92">
            <wp:extent cx="5274310" cy="2675890"/>
            <wp:effectExtent l="0" t="0" r="2540" b="0"/>
            <wp:docPr id="61" name="Resi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0A8" w:rsidRDefault="000A30A8" w:rsidP="009D7E80">
      <w:r>
        <w:t>Bu formumuzda kullanıcı biletini aldığında hangi koltuğu istiyorsa seçimini yapıyor ve o kaydediliyor.</w:t>
      </w:r>
    </w:p>
    <w:p w:rsidR="0011575E" w:rsidRDefault="0011575E" w:rsidP="009D7E80">
      <w:r>
        <w:lastRenderedPageBreak/>
        <w:t>Form9</w:t>
      </w:r>
    </w:p>
    <w:p w:rsidR="0011575E" w:rsidRDefault="00215D51" w:rsidP="009D7E80">
      <w:r>
        <w:rPr>
          <w:noProof/>
          <w:lang w:eastAsia="tr-TR"/>
        </w:rPr>
        <w:drawing>
          <wp:inline distT="0" distB="0" distL="0" distR="0" wp14:anchorId="2DD32992" wp14:editId="3D67A6F5">
            <wp:extent cx="5274310" cy="2969895"/>
            <wp:effectExtent l="0" t="0" r="2540" b="1905"/>
            <wp:docPr id="62" name="Resi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75E" w:rsidRDefault="002D3F8E" w:rsidP="009D7E80">
      <w:r>
        <w:rPr>
          <w:noProof/>
          <w:lang w:eastAsia="tr-TR"/>
        </w:rPr>
        <w:drawing>
          <wp:inline distT="0" distB="0" distL="0" distR="0" wp14:anchorId="7EC1EE1C" wp14:editId="39B8B3A0">
            <wp:extent cx="5274310" cy="2761615"/>
            <wp:effectExtent l="0" t="0" r="2540" b="635"/>
            <wp:docPr id="63" name="Resi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0A8" w:rsidRDefault="000A30A8" w:rsidP="009D7E80">
      <w:r>
        <w:t xml:space="preserve">Bu formumuzda kullanıcı bilgilerini girip </w:t>
      </w:r>
      <w:proofErr w:type="spellStart"/>
      <w:r>
        <w:t>admine</w:t>
      </w:r>
      <w:proofErr w:type="spellEnd"/>
      <w:r>
        <w:t xml:space="preserve"> bir sorununu veya isteğini mail olarak iletiyor.</w:t>
      </w:r>
    </w:p>
    <w:p w:rsidR="00A33984" w:rsidRDefault="00A33984" w:rsidP="009D7E80"/>
    <w:p w:rsidR="00A33984" w:rsidRDefault="00A33984" w:rsidP="009D7E80"/>
    <w:p w:rsidR="0011575E" w:rsidRDefault="0011575E" w:rsidP="009D7E80">
      <w:r>
        <w:t>Form10</w:t>
      </w:r>
    </w:p>
    <w:p w:rsidR="0011575E" w:rsidRDefault="002D3F8E" w:rsidP="009D7E80">
      <w:r>
        <w:rPr>
          <w:noProof/>
          <w:lang w:eastAsia="tr-TR"/>
        </w:rPr>
        <w:lastRenderedPageBreak/>
        <w:drawing>
          <wp:inline distT="0" distB="0" distL="0" distR="0" wp14:anchorId="0B99EAE9" wp14:editId="101C5D21">
            <wp:extent cx="5274310" cy="3031490"/>
            <wp:effectExtent l="0" t="0" r="2540" b="0"/>
            <wp:docPr id="64" name="Resi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75E" w:rsidRDefault="002D3F8E" w:rsidP="009D7E80">
      <w:r>
        <w:rPr>
          <w:noProof/>
          <w:lang w:eastAsia="tr-TR"/>
        </w:rPr>
        <w:drawing>
          <wp:inline distT="0" distB="0" distL="0" distR="0" wp14:anchorId="78DC10BA" wp14:editId="578A2732">
            <wp:extent cx="5274310" cy="2733675"/>
            <wp:effectExtent l="0" t="0" r="2540" b="9525"/>
            <wp:docPr id="65" name="Resi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984" w:rsidRDefault="00A33984" w:rsidP="009D7E80"/>
    <w:p w:rsidR="00A33984" w:rsidRDefault="000A30A8" w:rsidP="009D7E80">
      <w:r>
        <w:t>Bu formumuzda kullanıcı eğer</w:t>
      </w:r>
      <w:r w:rsidR="00B10824">
        <w:t xml:space="preserve"> </w:t>
      </w:r>
      <w:proofErr w:type="spellStart"/>
      <w:r w:rsidR="00B10824">
        <w:t>admine</w:t>
      </w:r>
      <w:proofErr w:type="spellEnd"/>
      <w:r w:rsidR="00B10824">
        <w:t xml:space="preserve"> bir </w:t>
      </w:r>
      <w:r>
        <w:t>m</w:t>
      </w:r>
      <w:r w:rsidR="00B10824">
        <w:t>ail gönderdi ise cevabını bu kısımdan görebilecektir.</w:t>
      </w:r>
    </w:p>
    <w:p w:rsidR="00A33984" w:rsidRDefault="00A33984" w:rsidP="009D7E80"/>
    <w:p w:rsidR="00A33984" w:rsidRDefault="00A33984" w:rsidP="009D7E80"/>
    <w:p w:rsidR="00A33984" w:rsidRDefault="00A33984" w:rsidP="009D7E80"/>
    <w:p w:rsidR="00A33984" w:rsidRDefault="00A33984" w:rsidP="009D7E80"/>
    <w:p w:rsidR="00A33984" w:rsidRDefault="00A33984" w:rsidP="009D7E80"/>
    <w:p w:rsidR="00A33984" w:rsidRDefault="00A33984" w:rsidP="009D7E80"/>
    <w:p w:rsidR="00A33984" w:rsidRDefault="00A33984" w:rsidP="009D7E80"/>
    <w:p w:rsidR="00A33984" w:rsidRDefault="00A33984" w:rsidP="009D7E80"/>
    <w:p w:rsidR="00A33984" w:rsidRDefault="00A33984" w:rsidP="009D7E80"/>
    <w:p w:rsidR="00A33984" w:rsidRDefault="00A33984" w:rsidP="009D7E80"/>
    <w:p w:rsidR="0011575E" w:rsidRDefault="0011575E" w:rsidP="009D7E80">
      <w:r>
        <w:t>Form11</w:t>
      </w:r>
    </w:p>
    <w:p w:rsidR="0011575E" w:rsidRDefault="002D3F8E" w:rsidP="009D7E80">
      <w:r>
        <w:rPr>
          <w:noProof/>
          <w:lang w:eastAsia="tr-TR"/>
        </w:rPr>
        <w:drawing>
          <wp:inline distT="0" distB="0" distL="0" distR="0" wp14:anchorId="41C7CCCF" wp14:editId="51E70F2A">
            <wp:extent cx="5274310" cy="3011805"/>
            <wp:effectExtent l="0" t="0" r="2540" b="0"/>
            <wp:docPr id="66" name="Resi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75E" w:rsidRDefault="002D3F8E" w:rsidP="009D7E80">
      <w:r>
        <w:rPr>
          <w:noProof/>
          <w:lang w:eastAsia="tr-TR"/>
        </w:rPr>
        <w:drawing>
          <wp:inline distT="0" distB="0" distL="0" distR="0" wp14:anchorId="2B42D478" wp14:editId="0D4BFFB2">
            <wp:extent cx="5274310" cy="2798445"/>
            <wp:effectExtent l="0" t="0" r="2540" b="1905"/>
            <wp:docPr id="67" name="Resi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310" w:rsidRDefault="006E6310" w:rsidP="009D7E80">
      <w:r>
        <w:t xml:space="preserve">Bu formumuzda kullanıcılar </w:t>
      </w:r>
      <w:proofErr w:type="spellStart"/>
      <w:r>
        <w:t>admine</w:t>
      </w:r>
      <w:proofErr w:type="spellEnd"/>
      <w:r>
        <w:t xml:space="preserve"> bir mesaj göndermiş veya soru sormuş ise </w:t>
      </w:r>
      <w:proofErr w:type="spellStart"/>
      <w:r>
        <w:t>admin</w:t>
      </w:r>
      <w:proofErr w:type="spellEnd"/>
      <w:r>
        <w:t xml:space="preserve"> bunları bu sekmeden cevaplayıp yanıtını gönderebilecek.</w:t>
      </w:r>
    </w:p>
    <w:p w:rsidR="0066577C" w:rsidRDefault="0066577C" w:rsidP="009D7E80"/>
    <w:p w:rsidR="0066577C" w:rsidRDefault="0066577C" w:rsidP="009D7E80"/>
    <w:p w:rsidR="0066577C" w:rsidRDefault="0066577C" w:rsidP="009D7E80"/>
    <w:p w:rsidR="0066577C" w:rsidRDefault="0066577C" w:rsidP="009D7E80"/>
    <w:p w:rsidR="0066577C" w:rsidRDefault="0066577C" w:rsidP="009D7E80"/>
    <w:p w:rsidR="0066577C" w:rsidRDefault="0066577C" w:rsidP="009D7E80"/>
    <w:p w:rsidR="0011575E" w:rsidRDefault="0011575E" w:rsidP="009D7E80">
      <w:r>
        <w:lastRenderedPageBreak/>
        <w:t>Form12</w:t>
      </w:r>
    </w:p>
    <w:p w:rsidR="0011575E" w:rsidRDefault="002D3F8E" w:rsidP="009D7E80">
      <w:r>
        <w:rPr>
          <w:noProof/>
          <w:lang w:eastAsia="tr-TR"/>
        </w:rPr>
        <w:drawing>
          <wp:inline distT="0" distB="0" distL="0" distR="0" wp14:anchorId="2DFE7FDF" wp14:editId="563B4C50">
            <wp:extent cx="5274310" cy="3611245"/>
            <wp:effectExtent l="0" t="0" r="2540" b="8255"/>
            <wp:docPr id="68" name="Resi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260" w:rsidRDefault="00FE7260" w:rsidP="009D7E80">
      <w:r>
        <w:t>Bu formumuzda sisteme giren kişi otobüs ile ilgili bilgilere ulaşacaktır.</w:t>
      </w:r>
    </w:p>
    <w:p w:rsidR="0011575E" w:rsidRDefault="0011575E" w:rsidP="009D7E80"/>
    <w:p w:rsidR="005942C3" w:rsidRDefault="005942C3" w:rsidP="009D7E80"/>
    <w:sectPr w:rsidR="005942C3" w:rsidSect="00A33984">
      <w:footerReference w:type="default" r:id="rId46"/>
      <w:pgSz w:w="11906" w:h="16838" w:code="9"/>
      <w:pgMar w:top="993" w:right="1800" w:bottom="709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2FD0" w:rsidRDefault="00662FD0" w:rsidP="00C6554A">
      <w:pPr>
        <w:spacing w:before="0" w:after="0" w:line="240" w:lineRule="auto"/>
      </w:pPr>
      <w:r>
        <w:separator/>
      </w:r>
    </w:p>
  </w:endnote>
  <w:endnote w:type="continuationSeparator" w:id="0">
    <w:p w:rsidR="00662FD0" w:rsidRDefault="00662FD0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A2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A2"/>
    <w:family w:val="roman"/>
    <w:pitch w:val="variable"/>
    <w:sig w:usb0="A00002EF" w:usb1="4000204B" w:usb2="00000000" w:usb3="00000000" w:csb0="0000019F" w:csb1="00000000"/>
  </w:font>
  <w:font w:name="STXinwei">
    <w:altName w:val="华文新魏"/>
    <w:panose1 w:val="00000000000000000000"/>
    <w:charset w:val="86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63EE" w:rsidRDefault="00ED7C44">
    <w:pPr>
      <w:pStyle w:val="AltBilgi"/>
      <w:rPr>
        <w:noProof/>
      </w:rPr>
    </w:pPr>
    <w:r>
      <w:rPr>
        <w:noProof/>
        <w:lang w:bidi="tr-TR"/>
      </w:rPr>
      <w:t xml:space="preserve">Sayfa </w:t>
    </w:r>
    <w:r>
      <w:rPr>
        <w:noProof/>
        <w:lang w:bidi="tr-TR"/>
      </w:rPr>
      <w:fldChar w:fldCharType="begin"/>
    </w:r>
    <w:r>
      <w:rPr>
        <w:noProof/>
        <w:lang w:bidi="tr-TR"/>
      </w:rPr>
      <w:instrText xml:space="preserve"> PAGE  \* Arabic  \* MERGEFORMAT </w:instrText>
    </w:r>
    <w:r>
      <w:rPr>
        <w:noProof/>
        <w:lang w:bidi="tr-TR"/>
      </w:rPr>
      <w:fldChar w:fldCharType="separate"/>
    </w:r>
    <w:r w:rsidR="0004758A">
      <w:rPr>
        <w:noProof/>
        <w:lang w:bidi="tr-TR"/>
      </w:rPr>
      <w:t>1</w:t>
    </w:r>
    <w:r>
      <w:rPr>
        <w:noProof/>
        <w:lang w:bidi="tr-T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2FD0" w:rsidRDefault="00662FD0" w:rsidP="00C6554A">
      <w:pPr>
        <w:spacing w:before="0" w:after="0" w:line="240" w:lineRule="auto"/>
      </w:pPr>
      <w:r>
        <w:separator/>
      </w:r>
    </w:p>
  </w:footnote>
  <w:footnote w:type="continuationSeparator" w:id="0">
    <w:p w:rsidR="00662FD0" w:rsidRDefault="00662FD0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eNumara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eMaddemi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Makale %1."/>
      <w:lvlJc w:val="left"/>
      <w:pPr>
        <w:ind w:left="0" w:firstLine="0"/>
      </w:pPr>
    </w:lvl>
    <w:lvl w:ilvl="1">
      <w:start w:val="1"/>
      <w:numFmt w:val="decimalZero"/>
      <w:isLgl/>
      <w:lvlText w:val="Bölüm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2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B49"/>
    <w:rsid w:val="0000377E"/>
    <w:rsid w:val="000415F0"/>
    <w:rsid w:val="0004758A"/>
    <w:rsid w:val="000A30A8"/>
    <w:rsid w:val="0011575E"/>
    <w:rsid w:val="00142604"/>
    <w:rsid w:val="00160AA3"/>
    <w:rsid w:val="00186D8A"/>
    <w:rsid w:val="001E0BFB"/>
    <w:rsid w:val="00215D51"/>
    <w:rsid w:val="0022225E"/>
    <w:rsid w:val="002554CD"/>
    <w:rsid w:val="00276019"/>
    <w:rsid w:val="00293B83"/>
    <w:rsid w:val="002B4294"/>
    <w:rsid w:val="002D3F8E"/>
    <w:rsid w:val="003144BA"/>
    <w:rsid w:val="00333D0D"/>
    <w:rsid w:val="00403F56"/>
    <w:rsid w:val="004B62FF"/>
    <w:rsid w:val="004B7752"/>
    <w:rsid w:val="004C049F"/>
    <w:rsid w:val="005000E2"/>
    <w:rsid w:val="00564B8F"/>
    <w:rsid w:val="0057546F"/>
    <w:rsid w:val="005942C3"/>
    <w:rsid w:val="0060750B"/>
    <w:rsid w:val="00623A8E"/>
    <w:rsid w:val="00634FAB"/>
    <w:rsid w:val="006376E0"/>
    <w:rsid w:val="00662FD0"/>
    <w:rsid w:val="00664936"/>
    <w:rsid w:val="0066577C"/>
    <w:rsid w:val="006A3CE7"/>
    <w:rsid w:val="006D002F"/>
    <w:rsid w:val="006E59A9"/>
    <w:rsid w:val="006E6310"/>
    <w:rsid w:val="00722721"/>
    <w:rsid w:val="0073663E"/>
    <w:rsid w:val="00822D37"/>
    <w:rsid w:val="0089714F"/>
    <w:rsid w:val="008C36A2"/>
    <w:rsid w:val="00953290"/>
    <w:rsid w:val="00956358"/>
    <w:rsid w:val="009D7E80"/>
    <w:rsid w:val="00A33984"/>
    <w:rsid w:val="00A93DC9"/>
    <w:rsid w:val="00AD5288"/>
    <w:rsid w:val="00AF105D"/>
    <w:rsid w:val="00AF11D2"/>
    <w:rsid w:val="00AF1327"/>
    <w:rsid w:val="00B10824"/>
    <w:rsid w:val="00B15E2F"/>
    <w:rsid w:val="00B479F3"/>
    <w:rsid w:val="00B51A7F"/>
    <w:rsid w:val="00BA1E31"/>
    <w:rsid w:val="00C6554A"/>
    <w:rsid w:val="00CB4164"/>
    <w:rsid w:val="00CC0BEA"/>
    <w:rsid w:val="00CC1FC3"/>
    <w:rsid w:val="00CD56D6"/>
    <w:rsid w:val="00CE2ED0"/>
    <w:rsid w:val="00D23286"/>
    <w:rsid w:val="00D25B99"/>
    <w:rsid w:val="00D76DAF"/>
    <w:rsid w:val="00E154AA"/>
    <w:rsid w:val="00E1785C"/>
    <w:rsid w:val="00E57C2C"/>
    <w:rsid w:val="00ED7C44"/>
    <w:rsid w:val="00EE15E2"/>
    <w:rsid w:val="00F02570"/>
    <w:rsid w:val="00F27A93"/>
    <w:rsid w:val="00F40D52"/>
    <w:rsid w:val="00F43393"/>
    <w:rsid w:val="00F57B49"/>
    <w:rsid w:val="00F61FD8"/>
    <w:rsid w:val="00F649DE"/>
    <w:rsid w:val="00FC123E"/>
    <w:rsid w:val="00FC1F92"/>
    <w:rsid w:val="00FD6DC9"/>
    <w:rsid w:val="00FE7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7BBF4F"/>
  <w15:chartTrackingRefBased/>
  <w15:docId w15:val="{E2FACF4F-B824-4070-8972-0912770C3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tr-TR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3D0D"/>
  </w:style>
  <w:style w:type="paragraph" w:styleId="Balk1">
    <w:name w:val="heading 1"/>
    <w:basedOn w:val="Normal"/>
    <w:next w:val="Normal"/>
    <w:link w:val="Balk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Balk2Char">
    <w:name w:val="Başlık 2 Char"/>
    <w:basedOn w:val="VarsaylanParagrafYazTipi"/>
    <w:link w:val="Balk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letiimBilgileri">
    <w:name w:val="İletişim Bilgileri"/>
    <w:basedOn w:val="Normal"/>
    <w:uiPriority w:val="4"/>
    <w:qFormat/>
    <w:rsid w:val="00C6554A"/>
    <w:pPr>
      <w:spacing w:before="0" w:after="0"/>
      <w:jc w:val="center"/>
    </w:pPr>
  </w:style>
  <w:style w:type="paragraph" w:styleId="ListeMaddemi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KonuBal">
    <w:name w:val="Title"/>
    <w:basedOn w:val="Normal"/>
    <w:link w:val="KonuBal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KonuBalChar">
    <w:name w:val="Konu Başlığı Char"/>
    <w:basedOn w:val="VarsaylanParagrafYazTipi"/>
    <w:link w:val="KonuBal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Altyaz">
    <w:name w:val="Subtitle"/>
    <w:basedOn w:val="Normal"/>
    <w:link w:val="Altyaz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AltyazChar">
    <w:name w:val="Altyazı Char"/>
    <w:basedOn w:val="VarsaylanParagrafYazTipi"/>
    <w:link w:val="Altyaz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AltBilgi">
    <w:name w:val="footer"/>
    <w:basedOn w:val="Normal"/>
    <w:link w:val="AltBilgi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AltBilgiChar">
    <w:name w:val="Alt Bilgi Char"/>
    <w:basedOn w:val="VarsaylanParagrafYazTipi"/>
    <w:link w:val="AltBilgi"/>
    <w:uiPriority w:val="99"/>
    <w:rsid w:val="00C6554A"/>
    <w:rPr>
      <w:caps/>
    </w:rPr>
  </w:style>
  <w:style w:type="paragraph" w:customStyle="1" w:styleId="Fotoraf">
    <w:name w:val="Fotoğraf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stBilgi">
    <w:name w:val="header"/>
    <w:basedOn w:val="Normal"/>
    <w:link w:val="stBilgiChar"/>
    <w:uiPriority w:val="99"/>
    <w:unhideWhenUsed/>
    <w:rsid w:val="00C6554A"/>
    <w:pPr>
      <w:spacing w:before="0"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eNumaras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Balk3Char">
    <w:name w:val="Başlık 3 Char"/>
    <w:basedOn w:val="VarsaylanParagrafYazTipi"/>
    <w:link w:val="Balk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GlVurgulama">
    <w:name w:val="Intense Emphasis"/>
    <w:basedOn w:val="VarsaylanParagrafYazTipi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semiHidden/>
    <w:rsid w:val="00C6554A"/>
    <w:rPr>
      <w:i/>
      <w:iCs/>
      <w:color w:val="007789" w:themeColor="accent1" w:themeShade="BF"/>
    </w:rPr>
  </w:style>
  <w:style w:type="character" w:styleId="GlBavuru">
    <w:name w:val="Intense Reference"/>
    <w:basedOn w:val="VarsaylanParagrafYazTipi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ResimYazs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C6554A"/>
    <w:rPr>
      <w:rFonts w:ascii="Segoe UI" w:hAnsi="Segoe UI" w:cs="Segoe UI"/>
      <w:szCs w:val="18"/>
    </w:rPr>
  </w:style>
  <w:style w:type="paragraph" w:styleId="bekMetni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GvdeMetni3">
    <w:name w:val="Body Text 3"/>
    <w:basedOn w:val="Normal"/>
    <w:link w:val="GvdeMetni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GvdeMetni3Char">
    <w:name w:val="Gövde Metni 3 Char"/>
    <w:basedOn w:val="VarsaylanParagrafYazTipi"/>
    <w:link w:val="GvdeMetni3"/>
    <w:uiPriority w:val="99"/>
    <w:semiHidden/>
    <w:rsid w:val="00C6554A"/>
    <w:rPr>
      <w:szCs w:val="16"/>
    </w:rPr>
  </w:style>
  <w:style w:type="paragraph" w:styleId="GvdeMetniGirintisi3">
    <w:name w:val="Body Text Indent 3"/>
    <w:basedOn w:val="Normal"/>
    <w:link w:val="GvdeMetniGirintisi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GvdeMetniGirintisi3Char">
    <w:name w:val="Gövde Metni Girintisi 3 Char"/>
    <w:basedOn w:val="VarsaylanParagrafYazTipi"/>
    <w:link w:val="GvdeMetniGirintisi3"/>
    <w:uiPriority w:val="99"/>
    <w:semiHidden/>
    <w:rsid w:val="00C6554A"/>
    <w:rPr>
      <w:szCs w:val="16"/>
    </w:rPr>
  </w:style>
  <w:style w:type="character" w:styleId="AklamaBavurusu">
    <w:name w:val="annotation reference"/>
    <w:basedOn w:val="VarsaylanParagrafYazTipi"/>
    <w:uiPriority w:val="99"/>
    <w:semiHidden/>
    <w:unhideWhenUsed/>
    <w:rsid w:val="00C6554A"/>
    <w:rPr>
      <w:sz w:val="22"/>
      <w:szCs w:val="16"/>
    </w:rPr>
  </w:style>
  <w:style w:type="paragraph" w:styleId="AklamaMetni">
    <w:name w:val="annotation text"/>
    <w:basedOn w:val="Normal"/>
    <w:link w:val="AklamaMetni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AklamaMetniChar">
    <w:name w:val="Açıklama Metni Char"/>
    <w:basedOn w:val="VarsaylanParagrafYazTipi"/>
    <w:link w:val="AklamaMetni"/>
    <w:uiPriority w:val="99"/>
    <w:semiHidden/>
    <w:rsid w:val="00C6554A"/>
    <w:rPr>
      <w:szCs w:val="20"/>
    </w:rPr>
  </w:style>
  <w:style w:type="paragraph" w:styleId="AklamaKonusu">
    <w:name w:val="annotation subject"/>
    <w:basedOn w:val="AklamaMetni"/>
    <w:next w:val="AklamaMetni"/>
    <w:link w:val="AklamaKonusuChar"/>
    <w:uiPriority w:val="99"/>
    <w:semiHidden/>
    <w:unhideWhenUsed/>
    <w:rsid w:val="00C6554A"/>
    <w:rPr>
      <w:b/>
      <w:bCs/>
    </w:rPr>
  </w:style>
  <w:style w:type="character" w:customStyle="1" w:styleId="AklamaKonusuChar">
    <w:name w:val="Açıklama Konusu Char"/>
    <w:basedOn w:val="AklamaMetniChar"/>
    <w:link w:val="AklamaKonusu"/>
    <w:uiPriority w:val="99"/>
    <w:semiHidden/>
    <w:rsid w:val="00C6554A"/>
    <w:rPr>
      <w:b/>
      <w:bCs/>
      <w:szCs w:val="20"/>
    </w:rPr>
  </w:style>
  <w:style w:type="paragraph" w:styleId="BelgeBalantlar">
    <w:name w:val="Document Map"/>
    <w:basedOn w:val="Normal"/>
    <w:link w:val="BelgeBalantlar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BelgeBalantlarChar">
    <w:name w:val="Belge Bağlantıları Char"/>
    <w:basedOn w:val="VarsaylanParagrafYazTipi"/>
    <w:link w:val="BelgeBalantlar"/>
    <w:uiPriority w:val="99"/>
    <w:semiHidden/>
    <w:rsid w:val="00C6554A"/>
    <w:rPr>
      <w:rFonts w:ascii="Segoe UI" w:hAnsi="Segoe UI" w:cs="Segoe UI"/>
      <w:szCs w:val="16"/>
    </w:rPr>
  </w:style>
  <w:style w:type="paragraph" w:styleId="SonnotMetni">
    <w:name w:val="endnote text"/>
    <w:basedOn w:val="Normal"/>
    <w:link w:val="SonnotMetni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SonnotMetniChar">
    <w:name w:val="Sonnot Metni Char"/>
    <w:basedOn w:val="VarsaylanParagrafYazTipi"/>
    <w:link w:val="SonnotMetni"/>
    <w:uiPriority w:val="99"/>
    <w:semiHidden/>
    <w:rsid w:val="00C6554A"/>
    <w:rPr>
      <w:szCs w:val="20"/>
    </w:rPr>
  </w:style>
  <w:style w:type="paragraph" w:styleId="ZarfD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zlenenKpr">
    <w:name w:val="FollowedHyperlink"/>
    <w:basedOn w:val="VarsaylanParagrafYazTipi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DipnotMetni">
    <w:name w:val="footnote text"/>
    <w:basedOn w:val="Normal"/>
    <w:link w:val="DipnotMetni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DipnotMetniChar">
    <w:name w:val="Dipnot Metni Char"/>
    <w:basedOn w:val="VarsaylanParagrafYazTipi"/>
    <w:link w:val="DipnotMetni"/>
    <w:uiPriority w:val="99"/>
    <w:semiHidden/>
    <w:rsid w:val="00C6554A"/>
    <w:rPr>
      <w:szCs w:val="20"/>
    </w:rPr>
  </w:style>
  <w:style w:type="character" w:styleId="HTMLKodu">
    <w:name w:val="HTML Code"/>
    <w:basedOn w:val="VarsaylanParagrafYazTipi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lavye">
    <w:name w:val="HTML Keyboard"/>
    <w:basedOn w:val="VarsaylanParagrafYazTipi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C6554A"/>
    <w:rPr>
      <w:rFonts w:ascii="Consolas" w:hAnsi="Consolas"/>
      <w:szCs w:val="20"/>
    </w:rPr>
  </w:style>
  <w:style w:type="character" w:styleId="HTMLDaktilo">
    <w:name w:val="HTML Typewriter"/>
    <w:basedOn w:val="VarsaylanParagrafYazTipi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Kpr">
    <w:name w:val="Hyperlink"/>
    <w:basedOn w:val="VarsaylanParagrafYazTipi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kroMetni">
    <w:name w:val="macro"/>
    <w:link w:val="MakroMetni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kroMetniChar">
    <w:name w:val="Makro Metni Char"/>
    <w:basedOn w:val="VarsaylanParagrafYazTipi"/>
    <w:link w:val="MakroMetni"/>
    <w:uiPriority w:val="99"/>
    <w:semiHidden/>
    <w:rsid w:val="00C6554A"/>
    <w:rPr>
      <w:rFonts w:ascii="Consolas" w:hAnsi="Consolas"/>
      <w:szCs w:val="20"/>
    </w:rPr>
  </w:style>
  <w:style w:type="character" w:styleId="YerTutucuMetni">
    <w:name w:val="Placeholder Text"/>
    <w:basedOn w:val="VarsaylanParagrafYazTipi"/>
    <w:uiPriority w:val="99"/>
    <w:semiHidden/>
    <w:rsid w:val="00C6554A"/>
    <w:rPr>
      <w:color w:val="595959" w:themeColor="text1" w:themeTint="A6"/>
    </w:rPr>
  </w:style>
  <w:style w:type="paragraph" w:styleId="DzMetin">
    <w:name w:val="Plain Text"/>
    <w:basedOn w:val="Normal"/>
    <w:link w:val="DzMetin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DzMetinChar">
    <w:name w:val="Düz Metin Char"/>
    <w:basedOn w:val="VarsaylanParagrafYazTipi"/>
    <w:link w:val="DzMetin"/>
    <w:uiPriority w:val="99"/>
    <w:semiHidden/>
    <w:rsid w:val="00C6554A"/>
    <w:rPr>
      <w:rFonts w:ascii="Consolas" w:hAnsi="Consolas"/>
      <w:szCs w:val="21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P\AppData\Roaming\Microsoft\Templates\&#214;&#287;renci%20raporu%20ve%20kapak%20foto&#287;raf&#305;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Öğrenci raporu ve kapak fotoğrafı</Template>
  <TotalTime>505</TotalTime>
  <Pages>23</Pages>
  <Words>465</Words>
  <Characters>2657</Characters>
  <Application>Microsoft Office Word</Application>
  <DocSecurity>0</DocSecurity>
  <Lines>22</Lines>
  <Paragraphs>6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UMUTCAN GÜNAL</cp:lastModifiedBy>
  <cp:revision>44</cp:revision>
  <dcterms:created xsi:type="dcterms:W3CDTF">2020-04-20T13:50:00Z</dcterms:created>
  <dcterms:modified xsi:type="dcterms:W3CDTF">2020-05-27T11:17:00Z</dcterms:modified>
</cp:coreProperties>
</file>